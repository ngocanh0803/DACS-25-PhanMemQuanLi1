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E1E3D0B" w:rsidR="004266D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2D048957" w:rsidR="001F12B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Thiết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kế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và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xây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dựng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ứng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dụng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ký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túc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xá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trên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nền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Web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7DB2FE7" w:rsidR="004266D5" w:rsidRPr="006F4C82" w:rsidRDefault="004248EA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10/03/2025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7B29383B" w:rsidR="004266D5" w:rsidRPr="006F4C82" w:rsidRDefault="004248EA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15:30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proofErr w:type="spellStart"/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proofErr w:type="spellEnd"/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4248EA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52E57F55" w14:textId="77777777" w:rsidR="004248EA" w:rsidRPr="004248EA" w:rsidRDefault="004248EA" w:rsidP="004248EA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  <w:t>Đánh giá tiến độ Task 6 (Thanh toán), Task 7 (Tương tác). Demo chức năng. Phân công Task 8 (Module Lịch trực) và lên kế hoạch tổng thể cho Task 9 (Kiểm thử &amp; Hoàn thiện).</w:t>
            </w:r>
          </w:p>
          <w:p w14:paraId="0EEF11F7" w14:textId="36570AC6" w:rsidR="004266D5" w:rsidRPr="004248EA" w:rsidRDefault="004266D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</w:p>
        </w:tc>
      </w:tr>
    </w:tbl>
    <w:p w14:paraId="452DDB53" w14:textId="77777777" w:rsidR="004266D5" w:rsidRPr="004248EA" w:rsidRDefault="004266D5">
      <w:pPr>
        <w:rPr>
          <w:rFonts w:ascii="Times New Roman" w:hAnsi="Times New Roman"/>
          <w:szCs w:val="24"/>
          <w:lang w:val="vi-VN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4248EA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4248E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  <w:lang w:val="vi-VN"/>
              </w:rPr>
            </w:pPr>
            <w:bookmarkStart w:id="0" w:name="_Hlk116291978"/>
            <w:r w:rsidRPr="004248EA">
              <w:rPr>
                <w:rFonts w:ascii="Times New Roman" w:hAnsi="Times New Roman"/>
                <w:szCs w:val="26"/>
                <w:lang w:val="vi-VN"/>
              </w:rPr>
              <w:t xml:space="preserve">2. </w:t>
            </w:r>
            <w:r w:rsidR="00F01094" w:rsidRPr="004248EA">
              <w:rPr>
                <w:rFonts w:ascii="Times New Roman" w:hAnsi="Times New Roman"/>
                <w:szCs w:val="26"/>
                <w:lang w:val="vi-VN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4248EA">
              <w:rPr>
                <w:rFonts w:ascii="Times New Roman" w:hAnsi="Times New Roman"/>
                <w:szCs w:val="26"/>
                <w:lang w:val="vi-VN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4248EA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6F4F79C4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E552E53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Đinh Thị Ngọc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AA5FCE7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D62F83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9878401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7E37C9E9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Thanh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70DD899E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7DF56A35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371F72BE" w:rsidR="00802042" w:rsidRPr="00333D3B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333D3B">
              <w:rPr>
                <w:rFonts w:ascii="Times New Roman" w:hAnsi="Times New Roman"/>
                <w:sz w:val="24"/>
                <w:szCs w:val="24"/>
                <w:lang w:val="en-GB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3DE9A8AC" w:rsidR="00802042" w:rsidRPr="00333D3B" w:rsidRDefault="00333D3B" w:rsidP="00333D3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dung.vuquang@phenikaa-uni.edu.vn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4AF85E2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4248EA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480B2574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b/>
                <w:bCs/>
                <w:szCs w:val="24"/>
                <w:lang w:val="vi-VN"/>
              </w:rPr>
              <w:t>Báo cáo tiến độ và Demo Task 6 &amp; 7:</w:t>
            </w:r>
          </w:p>
          <w:p w14:paraId="6EA8AE67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Demo luồng: Admin nhập điện nước -&gt; Tạo hóa đơn -&gt; Sinh viên xem hóa đơn. Cập nhật trạng thái thanh toán.</w:t>
            </w:r>
          </w:p>
          <w:p w14:paraId="58378866" w14:textId="06688171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Demo: Hệ thống thông báo (ví dụ: thông báo hóa đơn mới). Chat cơ bản (nếu kịp).</w:t>
            </w:r>
          </w:p>
          <w:p w14:paraId="657888F2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Thảo luận về việc tích hợp các module, đảm bảo tính nhất quán.</w:t>
            </w:r>
          </w:p>
          <w:p w14:paraId="5C2A8839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b/>
                <w:bCs/>
                <w:szCs w:val="24"/>
                <w:lang w:val="vi-VN"/>
              </w:rPr>
              <w:t>Thảo luận chi tiết Task 8 (Module Lịch trực - Admin):</w:t>
            </w:r>
          </w:p>
          <w:p w14:paraId="66B8EA84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Chức năng: Admin tạo, xem, sửa, xóa lịch trực cho cán bộ. Hiển thị lịch trực theo tuần/tháng.</w:t>
            </w:r>
          </w:p>
          <w:p w14:paraId="5F09B4CD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b/>
                <w:bCs/>
                <w:szCs w:val="24"/>
                <w:lang w:val="vi-VN"/>
              </w:rPr>
              <w:t>Phân công triển khai Task 8:</w:t>
            </w:r>
          </w:p>
          <w:p w14:paraId="1269F710" w14:textId="11D7E262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Ngọc Anh</w:t>
            </w:r>
            <w:r w:rsidRPr="004248EA">
              <w:rPr>
                <w:rFonts w:ascii="Times New Roman" w:hAnsi="Times New Roman"/>
                <w:szCs w:val="24"/>
                <w:lang w:val="vi-VN"/>
              </w:rPr>
              <w:t>: Chịu trách nhiệm chính Backend và Frontend cho Module Lịch trực.</w:t>
            </w:r>
          </w:p>
          <w:p w14:paraId="0637EB72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b/>
                <w:bCs/>
                <w:szCs w:val="24"/>
                <w:lang w:val="vi-VN"/>
              </w:rPr>
              <w:t>Lên kế hoạch Task 9 (Kiểm thử &amp; Hoàn thiện):</w:t>
            </w:r>
          </w:p>
          <w:p w14:paraId="2A502498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Xây dựng các kịch bản kiểm thử (test cases) cho từng chức năng.</w:t>
            </w:r>
          </w:p>
          <w:p w14:paraId="5F98AD30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Phân công kiểm thử chéo: Ngọc Anh kiểm thử các module của Phong và ngược lại.</w:t>
            </w:r>
          </w:p>
          <w:p w14:paraId="7F38FFB2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Sửa lỗi phát sinh sau kiểm thử.</w:t>
            </w:r>
          </w:p>
          <w:p w14:paraId="48B65A22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Viết tài liệu hướng dẫn sử dụng.</w:t>
            </w:r>
          </w:p>
          <w:p w14:paraId="16AC979B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Chuẩn bị báo cáo cuối kỳ.</w:t>
            </w:r>
          </w:p>
          <w:p w14:paraId="7640D332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b/>
                <w:bCs/>
                <w:szCs w:val="24"/>
                <w:lang w:val="vi-VN"/>
              </w:rPr>
              <w:t>Kế hoạch &amp; Deadline:</w:t>
            </w:r>
          </w:p>
          <w:p w14:paraId="2FF326B7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Hoàn thành Module Lịch trực (Task 8) trước 21/03/2025.</w:t>
            </w:r>
          </w:p>
          <w:p w14:paraId="766B9B94" w14:textId="77777777" w:rsidR="004248EA" w:rsidRPr="004248EA" w:rsidRDefault="004248EA" w:rsidP="004248EA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4248EA">
              <w:rPr>
                <w:rFonts w:ascii="Times New Roman" w:hAnsi="Times New Roman"/>
                <w:szCs w:val="24"/>
                <w:lang w:val="vi-VN"/>
              </w:rPr>
              <w:t>Bắt đầu giai đoạn kiểm thử từ 17/03/2025.</w:t>
            </w:r>
          </w:p>
          <w:p w14:paraId="0B3B6886" w14:textId="77777777" w:rsidR="00277B20" w:rsidRPr="004248EA" w:rsidRDefault="00277B20" w:rsidP="004248EA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u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333D3B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sectPr w:rsidR="000E11B1" w:rsidRPr="00333D3B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484E8" w14:textId="77777777" w:rsidR="00FE0529" w:rsidRDefault="00FE0529">
      <w:r>
        <w:separator/>
      </w:r>
    </w:p>
  </w:endnote>
  <w:endnote w:type="continuationSeparator" w:id="0">
    <w:p w14:paraId="683294A5" w14:textId="77777777" w:rsidR="00FE0529" w:rsidRDefault="00FE0529">
      <w:r>
        <w:continuationSeparator/>
      </w:r>
    </w:p>
  </w:endnote>
  <w:endnote w:type="continuationNotice" w:id="1">
    <w:p w14:paraId="2320F157" w14:textId="77777777" w:rsidR="00FE0529" w:rsidRDefault="00FE05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C2C78" w14:textId="77777777" w:rsidR="00FE0529" w:rsidRDefault="00FE0529">
      <w:r>
        <w:separator/>
      </w:r>
    </w:p>
  </w:footnote>
  <w:footnote w:type="continuationSeparator" w:id="0">
    <w:p w14:paraId="6DADD1E8" w14:textId="77777777" w:rsidR="00FE0529" w:rsidRDefault="00FE0529">
      <w:r>
        <w:continuationSeparator/>
      </w:r>
    </w:p>
  </w:footnote>
  <w:footnote w:type="continuationNotice" w:id="1">
    <w:p w14:paraId="7157DF60" w14:textId="77777777" w:rsidR="00FE0529" w:rsidRDefault="00FE052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00000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5pt;height:1in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0541F7B"/>
    <w:multiLevelType w:val="multilevel"/>
    <w:tmpl w:val="B93E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C080D2A"/>
    <w:multiLevelType w:val="multilevel"/>
    <w:tmpl w:val="81BA4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48418">
    <w:abstractNumId w:val="0"/>
  </w:num>
  <w:num w:numId="2" w16cid:durableId="385107197">
    <w:abstractNumId w:val="1"/>
  </w:num>
  <w:num w:numId="3" w16cid:durableId="1947691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33380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25785"/>
    <w:rsid w:val="00333D3B"/>
    <w:rsid w:val="003511CD"/>
    <w:rsid w:val="00361221"/>
    <w:rsid w:val="00384904"/>
    <w:rsid w:val="003B2F07"/>
    <w:rsid w:val="003C2138"/>
    <w:rsid w:val="003F4E3A"/>
    <w:rsid w:val="003F7B00"/>
    <w:rsid w:val="00403198"/>
    <w:rsid w:val="00404E2F"/>
    <w:rsid w:val="004248EA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C07E2"/>
    <w:rsid w:val="00D1263A"/>
    <w:rsid w:val="00DB7394"/>
    <w:rsid w:val="00DF07D0"/>
    <w:rsid w:val="00E441EC"/>
    <w:rsid w:val="00E77A1F"/>
    <w:rsid w:val="00ED0E81"/>
    <w:rsid w:val="00F01094"/>
    <w:rsid w:val="00F11923"/>
    <w:rsid w:val="00F15879"/>
    <w:rsid w:val="00F24950"/>
    <w:rsid w:val="00FE0529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character" w:styleId="Siuktni">
    <w:name w:val="Hyperlink"/>
    <w:rsid w:val="00333D3B"/>
    <w:rPr>
      <w:color w:val="0563C1"/>
      <w:u w:val="single"/>
    </w:rPr>
  </w:style>
  <w:style w:type="character" w:styleId="cpChagiiquyt">
    <w:name w:val="Unresolved Mention"/>
    <w:uiPriority w:val="99"/>
    <w:semiHidden/>
    <w:unhideWhenUsed/>
    <w:rsid w:val="00333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5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4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7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37</TotalTime>
  <Pages>2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Anh Ngọc</cp:lastModifiedBy>
  <cp:revision>31</cp:revision>
  <cp:lastPrinted>2007-02-07T02:13:00Z</cp:lastPrinted>
  <dcterms:created xsi:type="dcterms:W3CDTF">2023-09-07T01:02:00Z</dcterms:created>
  <dcterms:modified xsi:type="dcterms:W3CDTF">2025-03-26T21:01:00Z</dcterms:modified>
</cp:coreProperties>
</file>