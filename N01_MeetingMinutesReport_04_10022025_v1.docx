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E1E3D0B" w:rsidR="004266D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2D048957" w:rsidR="001F12B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Thiết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kế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và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xây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dựng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ứng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dụng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ký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túc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xá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trên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nền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Web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7ADDD8BF" w:rsidR="004266D5" w:rsidRPr="006F4C82" w:rsidRDefault="00227164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10/02/2025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799CED3" w:rsidR="004266D5" w:rsidRPr="006F4C82" w:rsidRDefault="00227164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15:30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proofErr w:type="spellStart"/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proofErr w:type="spellEnd"/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EB415F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A36D30C" w14:textId="77777777" w:rsidR="00227164" w:rsidRPr="00227164" w:rsidRDefault="00227164" w:rsidP="00227164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  <w:t>Đánh giá tiến độ Task 4 (Module Phòng/CSVC). Demo chức năng. Thảo luận chi tiết và phân công Task 5 (Module Quản lý Hợp đồng, Đăng ký/Rời KTX).</w:t>
            </w:r>
          </w:p>
          <w:p w14:paraId="0EEF11F7" w14:textId="25F39F04" w:rsidR="004266D5" w:rsidRPr="00227164" w:rsidRDefault="001F12B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  <w:t xml:space="preserve"> </w:t>
            </w:r>
          </w:p>
        </w:tc>
      </w:tr>
    </w:tbl>
    <w:p w14:paraId="452DDB53" w14:textId="77777777" w:rsidR="004266D5" w:rsidRPr="00227164" w:rsidRDefault="004266D5">
      <w:pPr>
        <w:rPr>
          <w:rFonts w:ascii="Times New Roman" w:hAnsi="Times New Roman"/>
          <w:szCs w:val="24"/>
          <w:lang w:val="vi-VN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EB415F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EB415F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  <w:lang w:val="vi-VN"/>
              </w:rPr>
            </w:pPr>
            <w:bookmarkStart w:id="0" w:name="_Hlk116291978"/>
            <w:r w:rsidRPr="00EB415F">
              <w:rPr>
                <w:rFonts w:ascii="Times New Roman" w:hAnsi="Times New Roman"/>
                <w:szCs w:val="26"/>
                <w:lang w:val="vi-VN"/>
              </w:rPr>
              <w:t xml:space="preserve">2. </w:t>
            </w:r>
            <w:r w:rsidR="00F01094" w:rsidRPr="00EB415F">
              <w:rPr>
                <w:rFonts w:ascii="Times New Roman" w:hAnsi="Times New Roman"/>
                <w:szCs w:val="26"/>
                <w:lang w:val="vi-VN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EB415F">
              <w:rPr>
                <w:rFonts w:ascii="Times New Roman" w:hAnsi="Times New Roman"/>
                <w:szCs w:val="26"/>
                <w:lang w:val="vi-VN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EB415F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6F4F79C4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E552E53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Đinh Thị Ngọc Anh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AA5FCE7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D62F83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9878401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7E37C9E9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Thanh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70DD899E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7DF56A35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371F72BE" w:rsidR="00802042" w:rsidRPr="00333D3B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333D3B">
              <w:rPr>
                <w:rFonts w:ascii="Times New Roman" w:hAnsi="Times New Roman"/>
                <w:sz w:val="24"/>
                <w:szCs w:val="24"/>
                <w:lang w:val="en-GB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3DE9A8AC" w:rsidR="00802042" w:rsidRPr="00333D3B" w:rsidRDefault="00333D3B" w:rsidP="00333D3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dung.vuquang@phenikaa-uni.edu.vn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4AF85E2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u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EB415F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05DA23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b/>
                <w:bCs/>
                <w:szCs w:val="24"/>
                <w:lang w:val="vi-VN"/>
              </w:rPr>
              <w:t>Báo cáo tiến độ và Demo Task 4:</w:t>
            </w:r>
          </w:p>
          <w:p w14:paraId="768E418F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szCs w:val="24"/>
                <w:lang w:val="vi-VN"/>
              </w:rPr>
              <w:t>Demo chức năng: Admin quản lý Phòng (CRUD, xem danh sách), quản lý danh mục CSVC.</w:t>
            </w:r>
          </w:p>
          <w:p w14:paraId="4A760AC7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szCs w:val="24"/>
                <w:lang w:val="vi-VN"/>
              </w:rPr>
              <w:t>Demo chức năng: Sinh viên xem thông tin phòng, CSVC. Chức năng báo cáo CSVC hỏng (cơ bản).</w:t>
            </w:r>
          </w:p>
          <w:p w14:paraId="2D8849A3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szCs w:val="24"/>
                <w:lang w:val="vi-VN"/>
              </w:rPr>
              <w:t>Thảo luận: Tích hợp sơ đồ phòng? Hoàn thiện luồng xử lý yêu cầu/báo cáo CSVC.</w:t>
            </w:r>
          </w:p>
          <w:p w14:paraId="607DC7C8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b/>
                <w:bCs/>
                <w:szCs w:val="24"/>
                <w:lang w:val="vi-VN"/>
              </w:rPr>
              <w:t>Thảo luận chi tiết Task 5 (Module Hợp đồng, Đăng ký/Rời KTX):</w:t>
            </w:r>
          </w:p>
          <w:p w14:paraId="54662E21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szCs w:val="24"/>
                <w:lang w:val="vi-VN"/>
              </w:rPr>
              <w:t>Admin: Tạo hợp đồng, xem danh sách hợp đồng, duyệt đơn đăng ký vào KTX, xử lý đơn rời KTX (đúng hạn, trước hạn, hết hạn).</w:t>
            </w:r>
          </w:p>
          <w:p w14:paraId="6F048618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szCs w:val="24"/>
                <w:lang w:val="vi-VN"/>
              </w:rPr>
              <w:t>Sinh viên: Gửi đơn đăng ký vào KTX, xem thông tin hợp đồng, gửi đơn xin rời KTX.</w:t>
            </w:r>
          </w:p>
          <w:p w14:paraId="1B994C52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b/>
                <w:bCs/>
                <w:szCs w:val="24"/>
                <w:lang w:val="vi-VN"/>
              </w:rPr>
              <w:t>Phân công triển khai Task 5:</w:t>
            </w:r>
          </w:p>
          <w:p w14:paraId="6311942B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szCs w:val="24"/>
                <w:lang w:val="vi-VN"/>
              </w:rPr>
              <w:t>Ngọc Anh: Backend và Frontend cho Quản lý Hợp đồng (tạo, xem, cập nhật trạng thái), xử lý Đơn xin rời KTX.</w:t>
            </w:r>
          </w:p>
          <w:p w14:paraId="346E202C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szCs w:val="24"/>
                <w:lang w:val="vi-VN"/>
              </w:rPr>
              <w:t>Thanh Phong: Backend và Frontend cho xử lý Đơn đăng ký vào KTX (SV gửi, Admin duyệt/từ chối).</w:t>
            </w:r>
          </w:p>
          <w:p w14:paraId="7FD4F6B2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0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b/>
                <w:bCs/>
                <w:szCs w:val="24"/>
                <w:lang w:val="vi-VN"/>
              </w:rPr>
              <w:t>Kế hoạch &amp; Deadline:</w:t>
            </w:r>
          </w:p>
          <w:p w14:paraId="28090C24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szCs w:val="24"/>
                <w:lang w:val="vi-VN"/>
              </w:rPr>
              <w:t>Hoàn thành chức năng gửi và duyệt Đơn đăng ký vào KTX trước 21/02/2025.</w:t>
            </w:r>
          </w:p>
          <w:p w14:paraId="7E23961E" w14:textId="77777777" w:rsidR="00227164" w:rsidRPr="00227164" w:rsidRDefault="00227164" w:rsidP="00227164">
            <w:pPr>
              <w:pStyle w:val="CovFormText"/>
              <w:keepNext/>
              <w:keepLines/>
              <w:numPr>
                <w:ilvl w:val="1"/>
                <w:numId w:val="3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227164">
              <w:rPr>
                <w:rFonts w:ascii="Times New Roman" w:hAnsi="Times New Roman"/>
                <w:szCs w:val="24"/>
                <w:lang w:val="vi-VN"/>
              </w:rPr>
              <w:t>Hoàn thành chức năng tạo và xem danh sách Hợp đồng (Admin) trước 21/02/2025.</w:t>
            </w:r>
          </w:p>
          <w:p w14:paraId="0B3B6886" w14:textId="77777777" w:rsidR="00277B20" w:rsidRPr="00227164" w:rsidRDefault="00277B20" w:rsidP="0022716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</w:tr>
      <w:tr w:rsidR="00802042" w:rsidRPr="006F4C82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784752A" w14:textId="77777777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u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u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  <w:p w14:paraId="7490AD86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333D3B" w:rsidRDefault="000E11B1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  <w:lang w:val="vi-VN"/>
        </w:rPr>
      </w:pPr>
    </w:p>
    <w:sectPr w:rsidR="000E11B1" w:rsidRPr="00333D3B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26359E" w14:textId="77777777" w:rsidR="00EC2D02" w:rsidRDefault="00EC2D02">
      <w:r>
        <w:separator/>
      </w:r>
    </w:p>
  </w:endnote>
  <w:endnote w:type="continuationSeparator" w:id="0">
    <w:p w14:paraId="5CA33616" w14:textId="77777777" w:rsidR="00EC2D02" w:rsidRDefault="00EC2D02">
      <w:r>
        <w:continuationSeparator/>
      </w:r>
    </w:p>
  </w:endnote>
  <w:endnote w:type="continuationNotice" w:id="1">
    <w:p w14:paraId="5EAD6475" w14:textId="77777777" w:rsidR="00EC2D02" w:rsidRDefault="00EC2D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Chntrang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Chntrang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Chntrang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42CBA2" w14:textId="77777777" w:rsidR="00EC2D02" w:rsidRDefault="00EC2D02">
      <w:r>
        <w:separator/>
      </w:r>
    </w:p>
  </w:footnote>
  <w:footnote w:type="continuationSeparator" w:id="0">
    <w:p w14:paraId="0B7FEF57" w14:textId="77777777" w:rsidR="00EC2D02" w:rsidRDefault="00EC2D02">
      <w:r>
        <w:continuationSeparator/>
      </w:r>
    </w:p>
  </w:footnote>
  <w:footnote w:type="continuationNotice" w:id="1">
    <w:p w14:paraId="1091307C" w14:textId="77777777" w:rsidR="00EC2D02" w:rsidRDefault="00EC2D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000000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.5pt;height:1in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u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u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CE31DD"/>
    <w:multiLevelType w:val="multilevel"/>
    <w:tmpl w:val="59E89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48970CAE"/>
    <w:multiLevelType w:val="multilevel"/>
    <w:tmpl w:val="40440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48418">
    <w:abstractNumId w:val="1"/>
  </w:num>
  <w:num w:numId="2" w16cid:durableId="2017031188">
    <w:abstractNumId w:val="0"/>
  </w:num>
  <w:num w:numId="3" w16cid:durableId="19029060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C09C7"/>
    <w:rsid w:val="001D7DC5"/>
    <w:rsid w:val="001F12B5"/>
    <w:rsid w:val="00227164"/>
    <w:rsid w:val="002721AE"/>
    <w:rsid w:val="00277B20"/>
    <w:rsid w:val="0028710D"/>
    <w:rsid w:val="002A6FDA"/>
    <w:rsid w:val="002C7FF3"/>
    <w:rsid w:val="00325785"/>
    <w:rsid w:val="00333D3B"/>
    <w:rsid w:val="00361221"/>
    <w:rsid w:val="00384904"/>
    <w:rsid w:val="003B2F07"/>
    <w:rsid w:val="003F4E3A"/>
    <w:rsid w:val="003F7B00"/>
    <w:rsid w:val="00403198"/>
    <w:rsid w:val="00404E2F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F4C82"/>
    <w:rsid w:val="007C1DBF"/>
    <w:rsid w:val="007E79D8"/>
    <w:rsid w:val="007F56F4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C2AE3"/>
    <w:rsid w:val="009F19E3"/>
    <w:rsid w:val="009F4FEA"/>
    <w:rsid w:val="00A91EEF"/>
    <w:rsid w:val="00AA44D2"/>
    <w:rsid w:val="00AC49F5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94BEB"/>
    <w:rsid w:val="00CA4CCB"/>
    <w:rsid w:val="00CA6963"/>
    <w:rsid w:val="00CC07E2"/>
    <w:rsid w:val="00D1263A"/>
    <w:rsid w:val="00D27160"/>
    <w:rsid w:val="00DB7394"/>
    <w:rsid w:val="00DF07D0"/>
    <w:rsid w:val="00E441EC"/>
    <w:rsid w:val="00E77A1F"/>
    <w:rsid w:val="00EB415F"/>
    <w:rsid w:val="00EC2D02"/>
    <w:rsid w:val="00ED0E81"/>
    <w:rsid w:val="00F01094"/>
    <w:rsid w:val="00F06653"/>
    <w:rsid w:val="00F11923"/>
    <w:rsid w:val="00F15879"/>
    <w:rsid w:val="00F24950"/>
    <w:rsid w:val="00FA2014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vi-VN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CA6963"/>
    <w:rPr>
      <w:rFonts w:ascii="Arial" w:hAnsi="Arial"/>
      <w:sz w:val="24"/>
      <w:lang w:val="en-US" w:eastAsia="en-US"/>
    </w:rPr>
  </w:style>
  <w:style w:type="paragraph" w:styleId="u1">
    <w:name w:val="heading 1"/>
    <w:basedOn w:val="Binhthng"/>
    <w:next w:val="Binhthng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qFormat/>
    <w:pPr>
      <w:keepNext/>
      <w:outlineLvl w:val="4"/>
    </w:pPr>
    <w:rPr>
      <w:b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  <w:style w:type="character" w:styleId="Siuktni">
    <w:name w:val="Hyperlink"/>
    <w:rsid w:val="00333D3B"/>
    <w:rPr>
      <w:color w:val="0563C1"/>
      <w:u w:val="single"/>
    </w:rPr>
  </w:style>
  <w:style w:type="character" w:styleId="cpChagiiquyt">
    <w:name w:val="Unresolved Mention"/>
    <w:uiPriority w:val="99"/>
    <w:semiHidden/>
    <w:unhideWhenUsed/>
    <w:rsid w:val="00333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58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14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72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35</TotalTime>
  <Pages>2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Anh Ngọc</cp:lastModifiedBy>
  <cp:revision>31</cp:revision>
  <cp:lastPrinted>2007-02-07T02:13:00Z</cp:lastPrinted>
  <dcterms:created xsi:type="dcterms:W3CDTF">2023-09-07T01:02:00Z</dcterms:created>
  <dcterms:modified xsi:type="dcterms:W3CDTF">2025-03-26T21:01:00Z</dcterms:modified>
</cp:coreProperties>
</file>