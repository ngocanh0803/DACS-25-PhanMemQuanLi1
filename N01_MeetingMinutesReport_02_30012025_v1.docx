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E1E3D0B" w:rsidR="004266D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2D048957" w:rsidR="001F12B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Thiết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kế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và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xây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dựng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ứng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dụng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ký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túc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xá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trên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nền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Web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363257D0" w:rsidR="004266D5" w:rsidRPr="006F4C82" w:rsidRDefault="002E4ACA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7908F790" w:rsidR="004266D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15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proofErr w:type="spellStart"/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proofErr w:type="spellEnd"/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65BCD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1089D86E" w14:textId="77777777" w:rsidR="00602C44" w:rsidRPr="00602C44" w:rsidRDefault="00602C44" w:rsidP="00665BCD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  <w:t>Đánh giá kết quả Task 1 (Thiết kế CSDL, UI/UX). Thảo luận chi tiết và phân công triển khai Task 2 (Module User) &amp; Task 3 (Module Sinh viên).</w:t>
            </w:r>
          </w:p>
          <w:p w14:paraId="0EEF11F7" w14:textId="04A9D3DA" w:rsidR="004266D5" w:rsidRPr="00602C44" w:rsidRDefault="004266D5" w:rsidP="00602C44">
            <w:pPr>
              <w:ind w:left="360"/>
              <w:rPr>
                <w:lang w:val="vi-VN"/>
              </w:rPr>
            </w:pPr>
          </w:p>
        </w:tc>
      </w:tr>
    </w:tbl>
    <w:p w14:paraId="452DDB53" w14:textId="77777777" w:rsidR="004266D5" w:rsidRPr="002E4ACA" w:rsidRDefault="004266D5">
      <w:pPr>
        <w:rPr>
          <w:rFonts w:ascii="Times New Roman" w:hAnsi="Times New Roman"/>
          <w:szCs w:val="24"/>
          <w:lang w:val="vi-VN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65BCD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2E4ACA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  <w:lang w:val="vi-VN"/>
              </w:rPr>
            </w:pPr>
            <w:bookmarkStart w:id="0" w:name="_Hlk116291978"/>
            <w:r w:rsidRPr="002E4ACA">
              <w:rPr>
                <w:rFonts w:ascii="Times New Roman" w:hAnsi="Times New Roman"/>
                <w:szCs w:val="26"/>
                <w:lang w:val="vi-VN"/>
              </w:rPr>
              <w:t xml:space="preserve">2. </w:t>
            </w:r>
            <w:r w:rsidR="00F01094" w:rsidRPr="002E4ACA">
              <w:rPr>
                <w:rFonts w:ascii="Times New Roman" w:hAnsi="Times New Roman"/>
                <w:szCs w:val="26"/>
                <w:lang w:val="vi-VN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2E4ACA">
              <w:rPr>
                <w:rFonts w:ascii="Times New Roman" w:hAnsi="Times New Roman"/>
                <w:szCs w:val="26"/>
                <w:lang w:val="vi-VN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2E4ACA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6F4F79C4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E552E53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Đinh Thị Ngọc 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AA5FCE7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D62F83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9878401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7E37C9E9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Thanh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70DD899E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7DF56A35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371F72BE" w:rsidR="00802042" w:rsidRPr="00333D3B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333D3B">
              <w:rPr>
                <w:rFonts w:ascii="Times New Roman" w:hAnsi="Times New Roman"/>
                <w:sz w:val="24"/>
                <w:szCs w:val="24"/>
                <w:lang w:val="en-GB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3DE9A8AC" w:rsidR="00802042" w:rsidRPr="00333D3B" w:rsidRDefault="00333D3B" w:rsidP="00333D3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dung.vuquang@phenikaa-uni.edu.vn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4AF85E2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65BCD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2EB98358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0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b/>
                <w:bCs/>
                <w:szCs w:val="24"/>
                <w:lang w:val="vi-VN"/>
              </w:rPr>
              <w:t>Báo cáo và đánh giá Task 1:</w:t>
            </w:r>
          </w:p>
          <w:p w14:paraId="1DF0823D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1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szCs w:val="24"/>
                <w:lang w:val="vi-VN"/>
              </w:rPr>
              <w:t>Thanh Phong trình bày thiết kế CSDL chi tiết. Thảo luận, góp ý và chốt phiên bản CSDL v1.0.</w:t>
            </w:r>
          </w:p>
          <w:p w14:paraId="2EC12BA3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1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szCs w:val="24"/>
                <w:lang w:val="vi-VN"/>
              </w:rPr>
              <w:t>Ngọc Anh trình bày wireframes/mockups cho các màn hình chính. Thảo luận, góp ý về luồng sử dụng và thống nhất UI cơ bản.</w:t>
            </w:r>
          </w:p>
          <w:p w14:paraId="43B3DF03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0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b/>
                <w:bCs/>
                <w:szCs w:val="24"/>
                <w:lang w:val="vi-VN"/>
              </w:rPr>
              <w:t>Phân công triển khai Task 2 (Module User):</w:t>
            </w:r>
          </w:p>
          <w:p w14:paraId="667F44EA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1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szCs w:val="24"/>
                <w:lang w:val="vi-VN"/>
              </w:rPr>
              <w:t>Thanh Phong: Implement backend (PHP) cho chức năng Đăng ký (sinh viên), Đăng nhập, Phân quyền (xác định vai trò admin/student), Quản lý tài khoản (Admin duyệt, khóa/mở).</w:t>
            </w:r>
          </w:p>
          <w:p w14:paraId="3B83A225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1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szCs w:val="24"/>
                <w:lang w:val="vi-VN"/>
              </w:rPr>
              <w:t>Ngọc Anh: Implement frontend (HTML/CSS/JS) cho các form Đăng ký, Đăng nhập và giao diện quản lý tài khoản của Admin.</w:t>
            </w:r>
          </w:p>
          <w:p w14:paraId="43F036D0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0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b/>
                <w:bCs/>
                <w:szCs w:val="24"/>
                <w:lang w:val="vi-VN"/>
              </w:rPr>
              <w:t>Phân công triển khai Task 3 (Module Sinh viên):</w:t>
            </w:r>
          </w:p>
          <w:p w14:paraId="7173AD70" w14:textId="6B6531BD" w:rsidR="00602C44" w:rsidRPr="00602C44" w:rsidRDefault="00602C44" w:rsidP="00602C44">
            <w:pPr>
              <w:pStyle w:val="CovFormText"/>
              <w:keepNext/>
              <w:keepLines/>
              <w:numPr>
                <w:ilvl w:val="1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szCs w:val="24"/>
                <w:lang w:val="vi-VN"/>
              </w:rPr>
              <w:t>Thanh Ph</w:t>
            </w:r>
            <w:r>
              <w:rPr>
                <w:rFonts w:ascii="Times New Roman" w:hAnsi="Times New Roman"/>
                <w:szCs w:val="24"/>
                <w:lang w:val="en-GB"/>
              </w:rPr>
              <w:t>ong</w:t>
            </w:r>
            <w:r w:rsidRPr="00602C44">
              <w:rPr>
                <w:rFonts w:ascii="Times New Roman" w:hAnsi="Times New Roman"/>
                <w:szCs w:val="24"/>
                <w:lang w:val="vi-VN"/>
              </w:rPr>
              <w:t>: Implement backend (PHP) CRUD cơ bản cho thông tin sinh viên (Admin thêm/sửa/xóa). Chức năng xem danh sách SV.</w:t>
            </w:r>
          </w:p>
          <w:p w14:paraId="7DD1A6C2" w14:textId="74D0AD20" w:rsidR="00602C44" w:rsidRPr="00602C44" w:rsidRDefault="00602C44" w:rsidP="00602C44">
            <w:pPr>
              <w:pStyle w:val="CovFormText"/>
              <w:keepNext/>
              <w:keepLines/>
              <w:numPr>
                <w:ilvl w:val="1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szCs w:val="24"/>
                <w:lang w:val="vi-VN"/>
              </w:rPr>
              <w:t>Ngọc Anh: Implement frontend cho giao diện quản lý sinh viên (Admin) và giao diện xem/sửa thông tin cá nhân (Sinh viên). Hỗ trợ tích hợp backend.</w:t>
            </w:r>
          </w:p>
          <w:p w14:paraId="6EF75117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0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b/>
                <w:bCs/>
                <w:szCs w:val="24"/>
                <w:lang w:val="vi-VN"/>
              </w:rPr>
              <w:t>Kế hoạch &amp; Deadline:</w:t>
            </w:r>
          </w:p>
          <w:p w14:paraId="20EEDFDC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1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szCs w:val="24"/>
                <w:lang w:val="vi-VN"/>
              </w:rPr>
              <w:t>Hoàn thành chức năng Đăng ký, Đăng nhập cơ bản trước ngày 24/01/2025.</w:t>
            </w:r>
          </w:p>
          <w:p w14:paraId="070EC22F" w14:textId="77777777" w:rsidR="00602C44" w:rsidRPr="00602C44" w:rsidRDefault="00602C44" w:rsidP="00602C44">
            <w:pPr>
              <w:pStyle w:val="CovFormText"/>
              <w:keepNext/>
              <w:keepLines/>
              <w:numPr>
                <w:ilvl w:val="1"/>
                <w:numId w:val="6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602C44">
              <w:rPr>
                <w:rFonts w:ascii="Times New Roman" w:hAnsi="Times New Roman"/>
                <w:szCs w:val="24"/>
                <w:lang w:val="vi-VN"/>
              </w:rPr>
              <w:t>Hoàn thành CRUD cơ bản và hiển thị danh sách Sinh viên (Admin) trước ngày 24/01/2025.</w:t>
            </w:r>
          </w:p>
          <w:p w14:paraId="0B3B6886" w14:textId="77777777" w:rsidR="00277B20" w:rsidRPr="0010456F" w:rsidRDefault="00277B20" w:rsidP="00602C4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u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  <w:p w14:paraId="7490AD86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333D3B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  <w:lang w:val="vi-VN"/>
        </w:rPr>
      </w:pPr>
    </w:p>
    <w:sectPr w:rsidR="000E11B1" w:rsidRPr="00333D3B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43B72F" w14:textId="77777777" w:rsidR="00321D3F" w:rsidRDefault="00321D3F">
      <w:r>
        <w:separator/>
      </w:r>
    </w:p>
  </w:endnote>
  <w:endnote w:type="continuationSeparator" w:id="0">
    <w:p w14:paraId="4CF19562" w14:textId="77777777" w:rsidR="00321D3F" w:rsidRDefault="00321D3F">
      <w:r>
        <w:continuationSeparator/>
      </w:r>
    </w:p>
  </w:endnote>
  <w:endnote w:type="continuationNotice" w:id="1">
    <w:p w14:paraId="7CBE64B7" w14:textId="77777777" w:rsidR="00321D3F" w:rsidRDefault="00321D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EB745E" w14:textId="77777777" w:rsidR="00321D3F" w:rsidRDefault="00321D3F">
      <w:r>
        <w:separator/>
      </w:r>
    </w:p>
  </w:footnote>
  <w:footnote w:type="continuationSeparator" w:id="0">
    <w:p w14:paraId="5C73BF8D" w14:textId="77777777" w:rsidR="00321D3F" w:rsidRDefault="00321D3F">
      <w:r>
        <w:continuationSeparator/>
      </w:r>
    </w:p>
  </w:footnote>
  <w:footnote w:type="continuationNotice" w:id="1">
    <w:p w14:paraId="0DD81A20" w14:textId="77777777" w:rsidR="00321D3F" w:rsidRDefault="00321D3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000000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5pt;height:1in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E691A"/>
    <w:multiLevelType w:val="multilevel"/>
    <w:tmpl w:val="DC1A7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790063"/>
    <w:multiLevelType w:val="multilevel"/>
    <w:tmpl w:val="E8627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3165B0"/>
    <w:multiLevelType w:val="multilevel"/>
    <w:tmpl w:val="D834F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5A497DA6"/>
    <w:multiLevelType w:val="multilevel"/>
    <w:tmpl w:val="1D34A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995BF4"/>
    <w:multiLevelType w:val="multilevel"/>
    <w:tmpl w:val="DC1A7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348418">
    <w:abstractNumId w:val="3"/>
  </w:num>
  <w:num w:numId="2" w16cid:durableId="1863592478">
    <w:abstractNumId w:val="1"/>
  </w:num>
  <w:num w:numId="3" w16cid:durableId="1088304899">
    <w:abstractNumId w:val="4"/>
  </w:num>
  <w:num w:numId="4" w16cid:durableId="1935701200">
    <w:abstractNumId w:val="5"/>
  </w:num>
  <w:num w:numId="5" w16cid:durableId="1465658605">
    <w:abstractNumId w:val="0"/>
  </w:num>
  <w:num w:numId="6" w16cid:durableId="1603686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31C75"/>
    <w:rsid w:val="00047BC1"/>
    <w:rsid w:val="00091338"/>
    <w:rsid w:val="000E11B1"/>
    <w:rsid w:val="0010456F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C7FF3"/>
    <w:rsid w:val="002E4ACA"/>
    <w:rsid w:val="00321D3F"/>
    <w:rsid w:val="00325785"/>
    <w:rsid w:val="00333D3B"/>
    <w:rsid w:val="00361221"/>
    <w:rsid w:val="00384904"/>
    <w:rsid w:val="003B2F07"/>
    <w:rsid w:val="003E4378"/>
    <w:rsid w:val="003F4E3A"/>
    <w:rsid w:val="003F7B00"/>
    <w:rsid w:val="00403198"/>
    <w:rsid w:val="00404E2F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02C44"/>
    <w:rsid w:val="0063035A"/>
    <w:rsid w:val="00660843"/>
    <w:rsid w:val="00665BCD"/>
    <w:rsid w:val="00690104"/>
    <w:rsid w:val="006F4C82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57B61"/>
    <w:rsid w:val="009C2AE3"/>
    <w:rsid w:val="009D24BB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CC07E2"/>
    <w:rsid w:val="00D1263A"/>
    <w:rsid w:val="00D4362C"/>
    <w:rsid w:val="00DB7394"/>
    <w:rsid w:val="00DE0ED6"/>
    <w:rsid w:val="00DF07D0"/>
    <w:rsid w:val="00E441EC"/>
    <w:rsid w:val="00E77A1F"/>
    <w:rsid w:val="00ED0E81"/>
    <w:rsid w:val="00F01094"/>
    <w:rsid w:val="00F11923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vi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  <w:lang w:val="en-US" w:eastAsia="en-US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  <w:style w:type="character" w:styleId="Siuktni">
    <w:name w:val="Hyperlink"/>
    <w:rsid w:val="00333D3B"/>
    <w:rPr>
      <w:color w:val="0563C1"/>
      <w:u w:val="single"/>
    </w:rPr>
  </w:style>
  <w:style w:type="character" w:styleId="cpChagiiquyt">
    <w:name w:val="Unresolved Mention"/>
    <w:uiPriority w:val="99"/>
    <w:semiHidden/>
    <w:unhideWhenUsed/>
    <w:rsid w:val="00333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2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4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72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38</TotalTime>
  <Pages>2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Anh Ngọc</cp:lastModifiedBy>
  <cp:revision>35</cp:revision>
  <cp:lastPrinted>2007-02-07T02:13:00Z</cp:lastPrinted>
  <dcterms:created xsi:type="dcterms:W3CDTF">2023-09-07T01:02:00Z</dcterms:created>
  <dcterms:modified xsi:type="dcterms:W3CDTF">2025-03-26T21:02:00Z</dcterms:modified>
</cp:coreProperties>
</file>